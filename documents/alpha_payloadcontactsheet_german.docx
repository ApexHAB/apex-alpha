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A5CF4" w:rsidRPr="00C2390D" w:rsidRDefault="005A5CF4" w:rsidP="008657D6">
      <w:pPr>
        <w:pStyle w:val="NoSpacing"/>
        <w:jc w:val="center"/>
        <w:rPr>
          <w:color w:val="002036"/>
          <w:sz w:val="24"/>
          <w:szCs w:val="24"/>
        </w:rPr>
      </w:pPr>
      <w:r>
        <w:rPr>
          <w:noProof/>
          <w:lang w:val="en-US"/>
        </w:rPr>
        <w:pict>
          <v:rect id="_x0000_s1026" style="position:absolute;left:0;text-align:left;margin-left:0;margin-top:2.3pt;width:413.85pt;height:268.05pt;z-index:-251658240;mso-position-horizontal:center;mso-position-horizontal-relative:page">
            <w10:wrap anchorx="page"/>
          </v:rect>
        </w:pict>
      </w:r>
    </w:p>
    <w:p w:rsidR="005A5CF4" w:rsidRPr="00C2390D" w:rsidRDefault="005A5CF4" w:rsidP="008657D6">
      <w:pPr>
        <w:pStyle w:val="NoSpacing"/>
        <w:jc w:val="center"/>
        <w:rPr>
          <w:color w:val="002036"/>
          <w:sz w:val="24"/>
          <w:szCs w:val="24"/>
        </w:rPr>
      </w:pPr>
    </w:p>
    <w:p w:rsidR="005A5CF4" w:rsidRPr="00C2390D" w:rsidRDefault="005A5CF4" w:rsidP="009453AD">
      <w:pPr>
        <w:pStyle w:val="NoSpacing"/>
        <w:jc w:val="center"/>
        <w:rPr>
          <w:color w:val="002036"/>
          <w:sz w:val="24"/>
          <w:szCs w:val="24"/>
        </w:rPr>
      </w:pPr>
      <w:r w:rsidRPr="00C2390D">
        <w:rPr>
          <w:b/>
          <w:noProof/>
          <w:color w:val="002036"/>
          <w:sz w:val="48"/>
          <w:szCs w:val="48"/>
          <w:lang w:val="en-US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Picture 2" o:spid="_x0000_i1025" type="#_x0000_t75" style="width:46.5pt;height:39pt;visibility:visible">
            <v:imagedata r:id="rId4" o:title="" croptop="3813f" cropleft="6581f"/>
          </v:shape>
        </w:pict>
      </w:r>
    </w:p>
    <w:p w:rsidR="005A5CF4" w:rsidRPr="00C2390D" w:rsidRDefault="005A5CF4" w:rsidP="008657D6">
      <w:pPr>
        <w:pStyle w:val="NoSpacing"/>
        <w:jc w:val="center"/>
        <w:rPr>
          <w:color w:val="002036"/>
          <w:sz w:val="24"/>
          <w:szCs w:val="24"/>
        </w:rPr>
      </w:pPr>
      <w:r w:rsidRPr="00C2390D">
        <w:rPr>
          <w:color w:val="002036"/>
          <w:sz w:val="24"/>
          <w:szCs w:val="24"/>
        </w:rPr>
        <w:t>Ons</w:t>
      </w:r>
      <w:r w:rsidRPr="00C2390D">
        <w:rPr>
          <w:rStyle w:val="hps"/>
          <w:color w:val="002036"/>
          <w:sz w:val="24"/>
          <w:szCs w:val="24"/>
          <w:lang w:val="de-DE"/>
        </w:rPr>
        <w:t>Harmlose</w:t>
      </w:r>
      <w:r w:rsidRPr="00C2390D">
        <w:rPr>
          <w:rStyle w:val="shorttext"/>
          <w:color w:val="002036"/>
          <w:sz w:val="24"/>
          <w:szCs w:val="24"/>
          <w:lang w:val="de-DE"/>
        </w:rPr>
        <w:t xml:space="preserve"> </w:t>
      </w:r>
      <w:r w:rsidRPr="00C2390D">
        <w:rPr>
          <w:rStyle w:val="hpsatn"/>
          <w:color w:val="002036"/>
          <w:sz w:val="24"/>
          <w:szCs w:val="24"/>
          <w:lang w:val="de-DE"/>
        </w:rPr>
        <w:t>Amateur-Radio-</w:t>
      </w:r>
      <w:r w:rsidRPr="00C2390D">
        <w:rPr>
          <w:rStyle w:val="shorttext"/>
          <w:color w:val="002036"/>
          <w:sz w:val="24"/>
          <w:szCs w:val="24"/>
          <w:lang w:val="de-DE"/>
        </w:rPr>
        <w:t>Experimentieren</w:t>
      </w:r>
    </w:p>
    <w:p w:rsidR="005A5CF4" w:rsidRPr="00C2390D" w:rsidRDefault="005A5CF4" w:rsidP="008657D6">
      <w:pPr>
        <w:pStyle w:val="NoSpacing"/>
        <w:jc w:val="center"/>
        <w:rPr>
          <w:color w:val="002036"/>
          <w:sz w:val="24"/>
          <w:szCs w:val="24"/>
        </w:rPr>
      </w:pPr>
      <w:r w:rsidRPr="00C2390D">
        <w:rPr>
          <w:rStyle w:val="hpsatn"/>
          <w:color w:val="002036"/>
          <w:sz w:val="24"/>
          <w:szCs w:val="24"/>
          <w:lang w:val="de-DE"/>
        </w:rPr>
        <w:t>Mit "</w:t>
      </w:r>
      <w:r w:rsidRPr="00C2390D">
        <w:rPr>
          <w:color w:val="002036"/>
          <w:sz w:val="24"/>
          <w:szCs w:val="24"/>
          <w:lang w:val="de-DE"/>
        </w:rPr>
        <w:t xml:space="preserve">Sutton </w:t>
      </w:r>
      <w:r w:rsidRPr="00C2390D">
        <w:rPr>
          <w:rStyle w:val="hps"/>
          <w:color w:val="002036"/>
          <w:sz w:val="24"/>
          <w:szCs w:val="24"/>
          <w:lang w:val="de-DE"/>
        </w:rPr>
        <w:t>Grammar</w:t>
      </w:r>
      <w:r w:rsidRPr="00C2390D">
        <w:rPr>
          <w:color w:val="002036"/>
          <w:sz w:val="24"/>
          <w:szCs w:val="24"/>
          <w:lang w:val="de-DE"/>
        </w:rPr>
        <w:t xml:space="preserve"> </w:t>
      </w:r>
      <w:r w:rsidRPr="00C2390D">
        <w:rPr>
          <w:rStyle w:val="hps"/>
          <w:color w:val="002036"/>
          <w:sz w:val="24"/>
          <w:szCs w:val="24"/>
          <w:lang w:val="de-DE"/>
        </w:rPr>
        <w:t>School"</w:t>
      </w:r>
      <w:r w:rsidRPr="00C2390D">
        <w:rPr>
          <w:color w:val="002036"/>
          <w:sz w:val="24"/>
          <w:szCs w:val="24"/>
          <w:lang w:val="de-DE"/>
        </w:rPr>
        <w:t xml:space="preserve"> </w:t>
      </w:r>
      <w:r w:rsidRPr="00C2390D">
        <w:rPr>
          <w:rStyle w:val="hps"/>
          <w:color w:val="002036"/>
          <w:sz w:val="24"/>
          <w:szCs w:val="24"/>
          <w:lang w:val="de-DE"/>
        </w:rPr>
        <w:t>in</w:t>
      </w:r>
      <w:r w:rsidRPr="00C2390D">
        <w:rPr>
          <w:color w:val="002036"/>
          <w:sz w:val="24"/>
          <w:szCs w:val="24"/>
          <w:lang w:val="de-DE"/>
        </w:rPr>
        <w:t xml:space="preserve"> </w:t>
      </w:r>
      <w:r w:rsidRPr="00C2390D">
        <w:rPr>
          <w:rStyle w:val="hps"/>
          <w:color w:val="002036"/>
          <w:sz w:val="24"/>
          <w:szCs w:val="24"/>
          <w:lang w:val="de-DE"/>
        </w:rPr>
        <w:t>das Vereinigte Königreich</w:t>
      </w:r>
    </w:p>
    <w:p w:rsidR="005A5CF4" w:rsidRPr="00C2390D" w:rsidRDefault="005A5CF4" w:rsidP="008657D6">
      <w:pPr>
        <w:pStyle w:val="NoSpacing"/>
        <w:jc w:val="center"/>
        <w:rPr>
          <w:color w:val="002036"/>
        </w:rPr>
      </w:pPr>
    </w:p>
    <w:p w:rsidR="005A5CF4" w:rsidRPr="00C2390D" w:rsidRDefault="005A5CF4" w:rsidP="008657D6">
      <w:pPr>
        <w:pStyle w:val="NoSpacing"/>
        <w:jc w:val="center"/>
        <w:rPr>
          <w:b/>
          <w:color w:val="002036"/>
          <w:sz w:val="48"/>
          <w:szCs w:val="48"/>
        </w:rPr>
      </w:pPr>
      <w:r w:rsidRPr="00C2390D">
        <w:rPr>
          <w:rStyle w:val="hps"/>
          <w:b/>
          <w:color w:val="002036"/>
          <w:sz w:val="48"/>
          <w:szCs w:val="48"/>
          <w:lang w:val="de-DE"/>
        </w:rPr>
        <w:t>Belohnung</w:t>
      </w:r>
      <w:r w:rsidRPr="00C2390D">
        <w:rPr>
          <w:rStyle w:val="shorttext"/>
          <w:b/>
          <w:color w:val="002036"/>
          <w:sz w:val="48"/>
          <w:szCs w:val="48"/>
          <w:lang w:val="de-DE"/>
        </w:rPr>
        <w:t xml:space="preserve"> </w:t>
      </w:r>
      <w:r w:rsidRPr="00C2390D">
        <w:rPr>
          <w:rStyle w:val="hps"/>
          <w:b/>
          <w:color w:val="002036"/>
          <w:sz w:val="48"/>
          <w:szCs w:val="48"/>
          <w:lang w:val="de-DE"/>
        </w:rPr>
        <w:t>für das Finden</w:t>
      </w:r>
    </w:p>
    <w:p w:rsidR="005A5CF4" w:rsidRPr="00C2390D" w:rsidRDefault="005A5CF4" w:rsidP="00C2390D">
      <w:pPr>
        <w:pStyle w:val="NoSpacing"/>
        <w:jc w:val="center"/>
        <w:rPr>
          <w:b/>
          <w:color w:val="002036"/>
          <w:sz w:val="32"/>
          <w:szCs w:val="32"/>
        </w:rPr>
      </w:pPr>
    </w:p>
    <w:p w:rsidR="005A5CF4" w:rsidRPr="00C2390D" w:rsidRDefault="005A5CF4" w:rsidP="00C2390D">
      <w:pPr>
        <w:pStyle w:val="NoSpacing"/>
        <w:jc w:val="center"/>
        <w:rPr>
          <w:b/>
          <w:color w:val="002036"/>
          <w:sz w:val="32"/>
          <w:szCs w:val="32"/>
        </w:rPr>
      </w:pPr>
      <w:r w:rsidRPr="00C2390D">
        <w:rPr>
          <w:b/>
          <w:color w:val="002036"/>
          <w:sz w:val="32"/>
          <w:szCs w:val="32"/>
        </w:rPr>
        <w:t>Bitte email</w:t>
      </w:r>
    </w:p>
    <w:p w:rsidR="005A5CF4" w:rsidRPr="00C2390D" w:rsidRDefault="005A5CF4" w:rsidP="004A7620">
      <w:pPr>
        <w:pStyle w:val="NoSpacing"/>
        <w:jc w:val="center"/>
        <w:rPr>
          <w:b/>
          <w:color w:val="002036"/>
          <w:sz w:val="36"/>
          <w:szCs w:val="36"/>
        </w:rPr>
      </w:pPr>
      <w:r w:rsidRPr="00C2390D">
        <w:rPr>
          <w:b/>
          <w:color w:val="002036"/>
          <w:sz w:val="36"/>
          <w:szCs w:val="36"/>
        </w:rPr>
        <w:t>team@apexhab.org</w:t>
      </w:r>
    </w:p>
    <w:p w:rsidR="005A5CF4" w:rsidRPr="00C2390D" w:rsidRDefault="005A5CF4" w:rsidP="008D29E8">
      <w:pPr>
        <w:pStyle w:val="NoSpacing"/>
        <w:jc w:val="center"/>
        <w:rPr>
          <w:b/>
          <w:color w:val="002036"/>
          <w:sz w:val="24"/>
          <w:szCs w:val="24"/>
        </w:rPr>
      </w:pPr>
    </w:p>
    <w:p w:rsidR="005A5CF4" w:rsidRPr="00C2390D" w:rsidRDefault="005A5CF4" w:rsidP="008D29E8">
      <w:pPr>
        <w:pStyle w:val="NoSpacing"/>
        <w:jc w:val="center"/>
        <w:rPr>
          <w:b/>
          <w:color w:val="002036"/>
          <w:sz w:val="24"/>
          <w:szCs w:val="24"/>
        </w:rPr>
      </w:pPr>
    </w:p>
    <w:p w:rsidR="005A5CF4" w:rsidRPr="00C2390D" w:rsidRDefault="005A5CF4" w:rsidP="008D29E8">
      <w:pPr>
        <w:pStyle w:val="NoSpacing"/>
        <w:jc w:val="center"/>
        <w:rPr>
          <w:b/>
          <w:color w:val="002036"/>
          <w:sz w:val="24"/>
          <w:szCs w:val="24"/>
        </w:rPr>
        <w:sectPr w:rsidR="005A5CF4" w:rsidRPr="00C2390D" w:rsidSect="00D33B98">
          <w:type w:val="continuous"/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  <w:r w:rsidRPr="00C2390D">
        <w:rPr>
          <w:b/>
          <w:color w:val="002036"/>
          <w:sz w:val="32"/>
          <w:szCs w:val="32"/>
        </w:rPr>
        <w:t>Danke!</w:t>
      </w:r>
    </w:p>
    <w:p w:rsidR="005A5CF4" w:rsidRPr="00C2390D" w:rsidRDefault="005A5CF4" w:rsidP="008D29E8">
      <w:pPr>
        <w:pStyle w:val="NoSpacing"/>
        <w:jc w:val="center"/>
        <w:rPr>
          <w:b/>
          <w:color w:val="002036"/>
          <w:sz w:val="24"/>
          <w:szCs w:val="24"/>
        </w:rPr>
      </w:pPr>
    </w:p>
    <w:p w:rsidR="005A5CF4" w:rsidRPr="00C2390D" w:rsidRDefault="005A5CF4" w:rsidP="008D29E8">
      <w:pPr>
        <w:pStyle w:val="NoSpacing"/>
        <w:jc w:val="center"/>
        <w:rPr>
          <w:b/>
          <w:color w:val="002036"/>
          <w:sz w:val="24"/>
          <w:szCs w:val="24"/>
        </w:rPr>
      </w:pPr>
    </w:p>
    <w:p w:rsidR="005A5CF4" w:rsidRPr="00C2390D" w:rsidRDefault="005A5CF4" w:rsidP="008D29E8">
      <w:pPr>
        <w:pStyle w:val="NoSpacing"/>
        <w:jc w:val="center"/>
        <w:rPr>
          <w:b/>
          <w:color w:val="002036"/>
          <w:sz w:val="24"/>
          <w:szCs w:val="24"/>
        </w:rPr>
      </w:pPr>
    </w:p>
    <w:p w:rsidR="005A5CF4" w:rsidRPr="00C2390D" w:rsidRDefault="005A5CF4" w:rsidP="00C2390D">
      <w:pPr>
        <w:pStyle w:val="NoSpacing"/>
        <w:rPr>
          <w:b/>
          <w:color w:val="002036"/>
          <w:sz w:val="24"/>
          <w:szCs w:val="24"/>
        </w:rPr>
      </w:pPr>
    </w:p>
    <w:sectPr w:rsidR="005A5CF4" w:rsidRPr="00C2390D" w:rsidSect="00D33B98">
      <w:type w:val="continuous"/>
      <w:pgSz w:w="11906" w:h="16838"/>
      <w:pgMar w:top="1440" w:right="1440" w:bottom="1440" w:left="1440" w:header="708" w:footer="708" w:gutter="0"/>
      <w:cols w:num="2"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SimSun">
    <w:altName w:val="??¨¬?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val="fullPage" w:percent="71"/>
  <w:defaultTabStop w:val="720"/>
  <w:characterSpacingControl w:val="doNotCompress"/>
  <w:savePreviewPicture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8657D6"/>
    <w:rsid w:val="002131FA"/>
    <w:rsid w:val="004224F2"/>
    <w:rsid w:val="004A7620"/>
    <w:rsid w:val="005A5CF4"/>
    <w:rsid w:val="0064761A"/>
    <w:rsid w:val="007B63C4"/>
    <w:rsid w:val="008163E7"/>
    <w:rsid w:val="008657D6"/>
    <w:rsid w:val="008D29E8"/>
    <w:rsid w:val="008F332E"/>
    <w:rsid w:val="009453AD"/>
    <w:rsid w:val="0095735C"/>
    <w:rsid w:val="00993B09"/>
    <w:rsid w:val="00A42434"/>
    <w:rsid w:val="00C11D7F"/>
    <w:rsid w:val="00C2390D"/>
    <w:rsid w:val="00D33B98"/>
    <w:rsid w:val="00F17337"/>
    <w:rsid w:val="00FA53E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SimSun" w:hAnsi="Calibri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F332E"/>
    <w:pPr>
      <w:spacing w:after="200" w:line="276" w:lineRule="auto"/>
    </w:pPr>
    <w:rPr>
      <w:lang w:val="en-GB"/>
    </w:rPr>
  </w:style>
  <w:style w:type="character" w:default="1" w:styleId="DefaultParagraphFont">
    <w:name w:val="Default Paragraph Font"/>
    <w:uiPriority w:val="99"/>
    <w:semiHidden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rsid w:val="008657D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locked/>
    <w:rsid w:val="008657D6"/>
    <w:rPr>
      <w:rFonts w:ascii="Tahoma" w:hAnsi="Tahoma" w:cs="Tahoma"/>
      <w:sz w:val="16"/>
      <w:szCs w:val="16"/>
    </w:rPr>
  </w:style>
  <w:style w:type="paragraph" w:styleId="NoSpacing">
    <w:name w:val="No Spacing"/>
    <w:uiPriority w:val="99"/>
    <w:qFormat/>
    <w:rsid w:val="008657D6"/>
    <w:rPr>
      <w:lang w:val="en-GB"/>
    </w:rPr>
  </w:style>
  <w:style w:type="character" w:customStyle="1" w:styleId="apple-style-span">
    <w:name w:val="apple-style-span"/>
    <w:basedOn w:val="DefaultParagraphFont"/>
    <w:uiPriority w:val="99"/>
    <w:rsid w:val="009453AD"/>
    <w:rPr>
      <w:rFonts w:cs="Times New Roman"/>
    </w:rPr>
  </w:style>
  <w:style w:type="character" w:customStyle="1" w:styleId="shorttext">
    <w:name w:val="short_text"/>
    <w:basedOn w:val="DefaultParagraphFont"/>
    <w:uiPriority w:val="99"/>
    <w:rsid w:val="00C2390D"/>
    <w:rPr>
      <w:rFonts w:cs="Times New Roman"/>
    </w:rPr>
  </w:style>
  <w:style w:type="character" w:customStyle="1" w:styleId="hps">
    <w:name w:val="hps"/>
    <w:basedOn w:val="DefaultParagraphFont"/>
    <w:uiPriority w:val="99"/>
    <w:rsid w:val="00C2390D"/>
    <w:rPr>
      <w:rFonts w:cs="Times New Roman"/>
    </w:rPr>
  </w:style>
  <w:style w:type="character" w:customStyle="1" w:styleId="hpsatn">
    <w:name w:val="hps atn"/>
    <w:basedOn w:val="DefaultParagraphFont"/>
    <w:uiPriority w:val="99"/>
    <w:rsid w:val="00C2390D"/>
    <w:rPr>
      <w:rFonts w:cs="Times New Roman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7954951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9549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954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9549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95495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79549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954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9549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9549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95495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95495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Normal_Wordconv</Template>
  <TotalTime>3</TotalTime>
  <Pages>1</Pages>
  <Words>25</Words>
  <Characters>148</Characters>
  <Application>Microsoft Office Outlook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</dc:creator>
  <cp:keywords/>
  <dc:description/>
  <cp:lastModifiedBy>newstudent</cp:lastModifiedBy>
  <cp:revision>2</cp:revision>
  <cp:lastPrinted>2011-07-25T17:07:00Z</cp:lastPrinted>
  <dcterms:created xsi:type="dcterms:W3CDTF">2011-10-18T11:03:00Z</dcterms:created>
  <dcterms:modified xsi:type="dcterms:W3CDTF">2011-10-18T11:03:00Z</dcterms:modified>
</cp:coreProperties>
</file>